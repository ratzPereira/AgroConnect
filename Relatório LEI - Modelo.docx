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1BC" w14:textId="77777777" w:rsidR="00C6554A" w:rsidRDefault="00435233" w:rsidP="00C6554A">
      <w:pPr>
        <w:pStyle w:val="Fotografia"/>
      </w:pPr>
      <w:r w:rsidRPr="00435233">
        <w:rPr>
          <w:noProof/>
          <w:lang w:eastAsia="pt-PT"/>
        </w:rPr>
        <w:drawing>
          <wp:inline distT="0" distB="0" distL="0" distR="0" wp14:anchorId="7C5C1D7B" wp14:editId="74E3EFF1">
            <wp:extent cx="3800475" cy="1121140"/>
            <wp:effectExtent l="0" t="0" r="0" b="3175"/>
            <wp:docPr id="1" name="Imagem 1" descr="http://www.magicalindustry-aip.pt/wp-content/uploads/2017/03/u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agicalindustry-aip.pt/wp-content/uploads/2017/03/ua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297" cy="113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2709" w14:textId="77777777" w:rsidR="00435233" w:rsidRDefault="00435233" w:rsidP="00C6554A">
      <w:pPr>
        <w:pStyle w:val="Fotografia"/>
      </w:pPr>
    </w:p>
    <w:p w14:paraId="08A640AA" w14:textId="77777777" w:rsidR="00435233" w:rsidRDefault="00435233" w:rsidP="00C6554A">
      <w:pPr>
        <w:pStyle w:val="Fotografia"/>
      </w:pPr>
    </w:p>
    <w:p w14:paraId="6D0B7CAB" w14:textId="77777777" w:rsidR="00435233" w:rsidRDefault="00435233" w:rsidP="00C6554A">
      <w:pPr>
        <w:pStyle w:val="Fotografia"/>
      </w:pPr>
    </w:p>
    <w:p w14:paraId="6CBA8DD3" w14:textId="77777777" w:rsidR="00435233" w:rsidRDefault="00435233" w:rsidP="00C6554A">
      <w:pPr>
        <w:pStyle w:val="Fotografia"/>
      </w:pPr>
    </w:p>
    <w:p w14:paraId="4BDFD276" w14:textId="77777777" w:rsidR="00435233" w:rsidRPr="00435233" w:rsidRDefault="00435233" w:rsidP="00C6554A">
      <w:pPr>
        <w:pStyle w:val="Fotografia"/>
        <w:rPr>
          <w:sz w:val="24"/>
        </w:rPr>
      </w:pPr>
      <w:r w:rsidRPr="00435233">
        <w:rPr>
          <w:sz w:val="28"/>
        </w:rPr>
        <w:t>Projeto Final em Engenharia Informática</w:t>
      </w:r>
    </w:p>
    <w:p w14:paraId="6499C79D" w14:textId="77777777" w:rsidR="00435233" w:rsidRDefault="00435233" w:rsidP="00C6554A">
      <w:pPr>
        <w:pStyle w:val="Fotografia"/>
      </w:pPr>
    </w:p>
    <w:p w14:paraId="7A8BCE90" w14:textId="77777777" w:rsidR="00435233" w:rsidRDefault="00435233" w:rsidP="00C6554A">
      <w:pPr>
        <w:pStyle w:val="Fotografia"/>
      </w:pPr>
    </w:p>
    <w:p w14:paraId="6080662B" w14:textId="77777777" w:rsidR="00435233" w:rsidRDefault="00435233" w:rsidP="00C6554A">
      <w:pPr>
        <w:pStyle w:val="Fotografia"/>
      </w:pPr>
    </w:p>
    <w:p w14:paraId="38DC6334" w14:textId="77777777" w:rsidR="00435233" w:rsidRDefault="00435233" w:rsidP="00C6554A">
      <w:pPr>
        <w:pStyle w:val="Fotografia"/>
      </w:pPr>
    </w:p>
    <w:p w14:paraId="79D684B9" w14:textId="77777777" w:rsidR="00435233" w:rsidRPr="008B5277" w:rsidRDefault="00435233" w:rsidP="00C6554A">
      <w:pPr>
        <w:pStyle w:val="Fotografia"/>
      </w:pPr>
    </w:p>
    <w:p w14:paraId="35AEAE4F" w14:textId="043E6120" w:rsidR="00C6554A" w:rsidRDefault="00DB26FB" w:rsidP="00C6554A">
      <w:pPr>
        <w:pStyle w:val="Ttulo"/>
      </w:pPr>
      <w:r>
        <w:t>&lt;Título do Relatório&gt;</w:t>
      </w:r>
    </w:p>
    <w:p w14:paraId="0961E558" w14:textId="3D7EE896" w:rsidR="00C6554A" w:rsidRDefault="00DB26FB" w:rsidP="00C6554A">
      <w:pPr>
        <w:pStyle w:val="Subttulo"/>
      </w:pPr>
      <w:r>
        <w:t>&lt;Subtítulo do Relatório&gt;</w:t>
      </w:r>
    </w:p>
    <w:p w14:paraId="0BA80FE1" w14:textId="706945F8" w:rsidR="00435233" w:rsidRDefault="00435233" w:rsidP="00C6554A">
      <w:pPr>
        <w:pStyle w:val="Subttulo"/>
      </w:pPr>
    </w:p>
    <w:p w14:paraId="11AE383A" w14:textId="63AFC9BB" w:rsidR="00DB26FB" w:rsidRDefault="00DB26FB" w:rsidP="00C6554A">
      <w:pPr>
        <w:pStyle w:val="Subttulo"/>
      </w:pPr>
    </w:p>
    <w:p w14:paraId="482B890D" w14:textId="3AAF0F1F" w:rsidR="00435233" w:rsidRDefault="00DB26FB" w:rsidP="00C6554A">
      <w:pPr>
        <w:pStyle w:val="Subttulo"/>
      </w:pPr>
      <w:r>
        <w:t>ReLATÓRIO FINAL</w:t>
      </w:r>
    </w:p>
    <w:p w14:paraId="49359575" w14:textId="77777777" w:rsidR="00435233" w:rsidRDefault="00435233" w:rsidP="00C6554A">
      <w:pPr>
        <w:pStyle w:val="Subttulo"/>
      </w:pPr>
    </w:p>
    <w:p w14:paraId="27B38C43" w14:textId="77777777" w:rsidR="00435233" w:rsidRDefault="00435233" w:rsidP="00C6554A">
      <w:pPr>
        <w:pStyle w:val="Subttulo"/>
      </w:pPr>
    </w:p>
    <w:p w14:paraId="2E18A941" w14:textId="77777777" w:rsidR="00435233" w:rsidRDefault="00435233" w:rsidP="00C6554A">
      <w:pPr>
        <w:pStyle w:val="Subttulo"/>
      </w:pPr>
    </w:p>
    <w:p w14:paraId="0321DDF6" w14:textId="77777777" w:rsidR="00435233" w:rsidRDefault="00435233" w:rsidP="00C6554A">
      <w:pPr>
        <w:pStyle w:val="Subttulo"/>
      </w:pPr>
    </w:p>
    <w:p w14:paraId="454CD473" w14:textId="77777777" w:rsidR="00435233" w:rsidRDefault="00435233" w:rsidP="00C6554A">
      <w:pPr>
        <w:pStyle w:val="Subttulo"/>
      </w:pPr>
    </w:p>
    <w:p w14:paraId="2F7F0E75" w14:textId="77777777" w:rsidR="00435233" w:rsidRDefault="00435233" w:rsidP="00C6554A">
      <w:pPr>
        <w:pStyle w:val="Subttulo"/>
      </w:pPr>
    </w:p>
    <w:p w14:paraId="385A5E58" w14:textId="77777777" w:rsidR="00435233" w:rsidRDefault="00435233" w:rsidP="00C6554A">
      <w:pPr>
        <w:pStyle w:val="Subttulo"/>
      </w:pPr>
    </w:p>
    <w:p w14:paraId="7DE22683" w14:textId="77777777" w:rsidR="00435233" w:rsidRDefault="00435233" w:rsidP="00C6554A">
      <w:pPr>
        <w:pStyle w:val="Subttulo"/>
      </w:pPr>
    </w:p>
    <w:p w14:paraId="67EC79E8" w14:textId="77777777" w:rsidR="00435233" w:rsidRDefault="00435233" w:rsidP="00C6554A">
      <w:pPr>
        <w:pStyle w:val="Subttulo"/>
      </w:pPr>
    </w:p>
    <w:p w14:paraId="760D9F1B" w14:textId="77777777" w:rsidR="00435233" w:rsidRDefault="00435233" w:rsidP="00C6554A">
      <w:pPr>
        <w:pStyle w:val="Subttulo"/>
      </w:pPr>
    </w:p>
    <w:p w14:paraId="039DC93F" w14:textId="77777777" w:rsidR="00435233" w:rsidRDefault="00435233" w:rsidP="00C6554A">
      <w:pPr>
        <w:pStyle w:val="Subttulo"/>
      </w:pPr>
    </w:p>
    <w:p w14:paraId="573E21DE" w14:textId="77777777" w:rsidR="00435233" w:rsidRDefault="00435233" w:rsidP="00C6554A">
      <w:pPr>
        <w:pStyle w:val="Subttulo"/>
      </w:pPr>
    </w:p>
    <w:p w14:paraId="05A63365" w14:textId="77777777" w:rsidR="00435233" w:rsidRPr="00D5413C" w:rsidRDefault="00435233" w:rsidP="00C6554A">
      <w:pPr>
        <w:pStyle w:val="Subttulo"/>
      </w:pPr>
    </w:p>
    <w:p w14:paraId="540E52D3" w14:textId="22F439EC" w:rsidR="00435233" w:rsidRDefault="00435233" w:rsidP="00C6554A">
      <w:pPr>
        <w:pStyle w:val="InformaesdeContacto"/>
        <w:rPr>
          <w:lang w:bidi="pt-PT"/>
        </w:rPr>
      </w:pPr>
      <w:r>
        <w:rPr>
          <w:lang w:bidi="pt-PT"/>
        </w:rPr>
        <w:t xml:space="preserve">&lt;Nome </w:t>
      </w:r>
      <w:r w:rsidR="00255E5E">
        <w:rPr>
          <w:lang w:bidi="pt-PT"/>
        </w:rPr>
        <w:t xml:space="preserve">e número </w:t>
      </w:r>
      <w:r>
        <w:rPr>
          <w:lang w:bidi="pt-PT"/>
        </w:rPr>
        <w:t>do aluno&gt;</w:t>
      </w:r>
    </w:p>
    <w:p w14:paraId="448C5E24" w14:textId="77777777" w:rsidR="00435233" w:rsidRDefault="00435233" w:rsidP="00C6554A">
      <w:pPr>
        <w:pStyle w:val="InformaesdeContacto"/>
        <w:rPr>
          <w:lang w:bidi="pt-PT"/>
        </w:rPr>
      </w:pPr>
    </w:p>
    <w:p w14:paraId="58045DB9" w14:textId="77777777" w:rsidR="00435233" w:rsidRDefault="00435233" w:rsidP="00C6554A">
      <w:pPr>
        <w:pStyle w:val="InformaesdeContacto"/>
        <w:rPr>
          <w:lang w:bidi="pt-PT"/>
        </w:rPr>
      </w:pPr>
      <w:r>
        <w:rPr>
          <w:lang w:bidi="pt-PT"/>
        </w:rPr>
        <w:t>&lt;Nome do orientador&gt;</w:t>
      </w:r>
    </w:p>
    <w:p w14:paraId="3A8C6975" w14:textId="77777777" w:rsidR="00435233" w:rsidRDefault="00435233" w:rsidP="00C6554A">
      <w:pPr>
        <w:pStyle w:val="InformaesdeContacto"/>
        <w:rPr>
          <w:lang w:bidi="pt-PT"/>
        </w:rPr>
      </w:pPr>
    </w:p>
    <w:p w14:paraId="37B692E2" w14:textId="18402178" w:rsidR="00BA75F1" w:rsidRDefault="00435233" w:rsidP="00C6554A">
      <w:pPr>
        <w:pStyle w:val="InformaesdeContacto"/>
        <w:rPr>
          <w:lang w:bidi="pt-PT"/>
        </w:rPr>
      </w:pPr>
      <w:r>
        <w:rPr>
          <w:lang w:bidi="pt-PT"/>
        </w:rPr>
        <w:t>&lt;Data&gt;</w:t>
      </w:r>
    </w:p>
    <w:p w14:paraId="722DB8B9" w14:textId="77777777" w:rsidR="00BA75F1" w:rsidRDefault="00BA75F1">
      <w:pPr>
        <w:rPr>
          <w:lang w:bidi="pt-PT"/>
        </w:rPr>
      </w:pPr>
      <w:r>
        <w:rPr>
          <w:lang w:bidi="pt-PT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595959" w:themeColor="text1" w:themeTint="A6"/>
          <w:sz w:val="22"/>
          <w:szCs w:val="22"/>
          <w:lang w:eastAsia="en-US"/>
        </w:rPr>
        <w:id w:val="-1329974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147C21" w14:textId="77777777" w:rsidR="00C70FD7" w:rsidRDefault="00C70FD7">
          <w:pPr>
            <w:pStyle w:val="Cabealhodondice"/>
          </w:pPr>
          <w:r>
            <w:t>Índice</w:t>
          </w:r>
        </w:p>
        <w:p w14:paraId="6496FFC1" w14:textId="2AA11385" w:rsidR="00EE477E" w:rsidRDefault="00C70FD7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87417429" w:history="1">
            <w:r w:rsidR="00EE477E" w:rsidRPr="003E5827">
              <w:rPr>
                <w:rStyle w:val="Hiperligao"/>
                <w:noProof/>
              </w:rPr>
              <w:t>Capítulo 1 - Introdução</w:t>
            </w:r>
            <w:r w:rsidR="00EE477E">
              <w:rPr>
                <w:noProof/>
                <w:webHidden/>
              </w:rPr>
              <w:tab/>
            </w:r>
            <w:r w:rsidR="00EE477E">
              <w:rPr>
                <w:noProof/>
                <w:webHidden/>
              </w:rPr>
              <w:fldChar w:fldCharType="begin"/>
            </w:r>
            <w:r w:rsidR="00EE477E">
              <w:rPr>
                <w:noProof/>
                <w:webHidden/>
              </w:rPr>
              <w:instrText xml:space="preserve"> PAGEREF _Toc187417429 \h </w:instrText>
            </w:r>
            <w:r w:rsidR="00EE477E">
              <w:rPr>
                <w:noProof/>
                <w:webHidden/>
              </w:rPr>
            </w:r>
            <w:r w:rsidR="00EE477E">
              <w:rPr>
                <w:noProof/>
                <w:webHidden/>
              </w:rPr>
              <w:fldChar w:fldCharType="separate"/>
            </w:r>
            <w:r w:rsidR="00EE477E">
              <w:rPr>
                <w:noProof/>
                <w:webHidden/>
              </w:rPr>
              <w:t>6</w:t>
            </w:r>
            <w:r w:rsidR="00EE477E">
              <w:rPr>
                <w:noProof/>
                <w:webHidden/>
              </w:rPr>
              <w:fldChar w:fldCharType="end"/>
            </w:r>
          </w:hyperlink>
        </w:p>
        <w:p w14:paraId="0FDE6D4D" w14:textId="3259EA84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0" w:history="1">
            <w:r w:rsidRPr="003E5827">
              <w:rPr>
                <w:rStyle w:val="Hiperligao"/>
                <w:noProof/>
              </w:rPr>
              <w:t>Capítulo 2 -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E2CF" w14:textId="6491DEB9" w:rsidR="00EE477E" w:rsidRDefault="00EE477E">
          <w:pPr>
            <w:pStyle w:val="ndice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1" w:history="1">
            <w:r w:rsidRPr="003E5827">
              <w:rPr>
                <w:rStyle w:val="Hiperligao"/>
                <w:noProof/>
              </w:rPr>
              <w:t xml:space="preserve">2.1. 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E5827">
              <w:rPr>
                <w:rStyle w:val="Hiperligao"/>
                <w:noProof/>
              </w:rPr>
              <w:t>Tópico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161D" w14:textId="41BAE09B" w:rsidR="00EE477E" w:rsidRDefault="00EE477E">
          <w:pPr>
            <w:pStyle w:val="ndice3"/>
            <w:tabs>
              <w:tab w:val="left" w:pos="1440"/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2" w:history="1">
            <w:r w:rsidRPr="003E5827">
              <w:rPr>
                <w:rStyle w:val="Hiperligao"/>
                <w:noProof/>
              </w:rPr>
              <w:t>2.1.1.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E5827">
              <w:rPr>
                <w:rStyle w:val="Hiperligao"/>
                <w:noProof/>
              </w:rPr>
              <w:t>Sub-tópico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1421" w14:textId="081FBA25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3" w:history="1">
            <w:r w:rsidRPr="003E5827">
              <w:rPr>
                <w:rStyle w:val="Hiperligao"/>
                <w:noProof/>
              </w:rPr>
              <w:t>Capítulo 3 -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F54E" w14:textId="0AC946CF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4" w:history="1">
            <w:r w:rsidRPr="003E5827">
              <w:rPr>
                <w:rStyle w:val="Hiperligao"/>
                <w:noProof/>
              </w:rPr>
              <w:t>Capítulo 4 -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7779" w14:textId="32E27D3C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5" w:history="1">
            <w:r w:rsidRPr="003E5827">
              <w:rPr>
                <w:rStyle w:val="Hiperligao"/>
                <w:noProof/>
              </w:rPr>
              <w:t>Capítulo 5 -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1108" w14:textId="06366E62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6" w:history="1">
            <w:r w:rsidRPr="003E5827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42F6" w14:textId="1B1EA942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7" w:history="1">
            <w:r w:rsidRPr="003E5827">
              <w:rPr>
                <w:rStyle w:val="Hiperligao"/>
                <w:noProof/>
              </w:rPr>
              <w:t>Anexo I -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1F650" w14:textId="1F58B627" w:rsidR="00516A21" w:rsidRDefault="00C70FD7" w:rsidP="00516A21">
          <w:r>
            <w:rPr>
              <w:b/>
              <w:bCs/>
            </w:rPr>
            <w:fldChar w:fldCharType="end"/>
          </w:r>
          <w:r w:rsidR="00516A21">
            <w:t xml:space="preserve"> </w:t>
          </w:r>
        </w:p>
        <w:p w14:paraId="1AE3252B" w14:textId="03EB8D6F" w:rsidR="00C70FD7" w:rsidRDefault="00000000"/>
      </w:sdtContent>
    </w:sdt>
    <w:p w14:paraId="1715AEC0" w14:textId="77777777" w:rsidR="00C6554A" w:rsidRDefault="000A5168" w:rsidP="000A5168">
      <w:r>
        <w:rPr>
          <w:lang w:bidi="pt-PT"/>
        </w:rPr>
        <w:br w:type="page"/>
      </w:r>
      <w:r w:rsidRPr="000A5168"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Lista de Figuras</w:t>
      </w:r>
    </w:p>
    <w:p w14:paraId="35DDC435" w14:textId="77777777" w:rsidR="000A5168" w:rsidRDefault="000A5168" w:rsidP="000A5168">
      <w:pPr>
        <w:pStyle w:val="InformaesdeContacto"/>
        <w:jc w:val="both"/>
      </w:pPr>
      <w:r>
        <w:t>&lt;Inserir índice de figuras&gt;</w:t>
      </w:r>
    </w:p>
    <w:p w14:paraId="17BCF189" w14:textId="77777777" w:rsidR="000A5168" w:rsidRDefault="000A5168">
      <w:r>
        <w:br w:type="page"/>
      </w:r>
    </w:p>
    <w:p w14:paraId="468AC4CC" w14:textId="77777777" w:rsidR="000A5168" w:rsidRPr="000A5168" w:rsidRDefault="000A5168" w:rsidP="000A5168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</w:pPr>
      <w:r w:rsidRPr="000A5168"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Lista de Tabelas</w:t>
      </w:r>
    </w:p>
    <w:p w14:paraId="54ACB082" w14:textId="77777777" w:rsidR="000A5168" w:rsidRDefault="000A5168" w:rsidP="000A5168">
      <w:pPr>
        <w:pStyle w:val="InformaesdeContacto"/>
        <w:jc w:val="both"/>
      </w:pPr>
      <w:r>
        <w:t>&lt;Inserir índice de tabelas&gt;</w:t>
      </w:r>
    </w:p>
    <w:p w14:paraId="7FFC425D" w14:textId="77777777" w:rsidR="000A5168" w:rsidRDefault="000A5168">
      <w:r>
        <w:br w:type="page"/>
      </w:r>
    </w:p>
    <w:p w14:paraId="0B8AF382" w14:textId="3194DFE4" w:rsidR="00C6554A" w:rsidRDefault="00CC3800" w:rsidP="0041518E">
      <w:pPr>
        <w:rPr>
          <w:lang w:bidi="pt-PT"/>
        </w:rPr>
      </w:pPr>
      <w:r w:rsidRPr="0041518E"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Resumo</w:t>
      </w:r>
    </w:p>
    <w:p w14:paraId="6CAC704E" w14:textId="31807CA8" w:rsidR="00C6554A" w:rsidRDefault="00CC063C" w:rsidP="009A6F82">
      <w:pPr>
        <w:pStyle w:val="Listacommarcas"/>
        <w:numPr>
          <w:ilvl w:val="0"/>
          <w:numId w:val="0"/>
        </w:numPr>
        <w:jc w:val="both"/>
      </w:pPr>
      <w:r>
        <w:t>&lt;</w:t>
      </w:r>
      <w:r w:rsidR="00045EA4">
        <w:t>Descreva de forma resumidamente o projeto</w:t>
      </w:r>
      <w:r>
        <w:t>&gt;</w:t>
      </w:r>
      <w:r w:rsidR="00435233">
        <w:t xml:space="preserve"> </w:t>
      </w:r>
    </w:p>
    <w:p w14:paraId="2E5D5560" w14:textId="77777777" w:rsidR="00CC063C" w:rsidRPr="00514122" w:rsidRDefault="00CC063C" w:rsidP="00435233">
      <w:pPr>
        <w:pStyle w:val="Listacommarcas"/>
        <w:numPr>
          <w:ilvl w:val="0"/>
          <w:numId w:val="0"/>
        </w:numPr>
      </w:pPr>
    </w:p>
    <w:p w14:paraId="2C4C13DE" w14:textId="77777777" w:rsidR="00CC063C" w:rsidRDefault="00CC063C">
      <w:r>
        <w:br w:type="page"/>
      </w:r>
    </w:p>
    <w:p w14:paraId="6E3C6A70" w14:textId="4BA4C814" w:rsidR="00CC063C" w:rsidRDefault="00892E17" w:rsidP="00162F63">
      <w:pPr>
        <w:pStyle w:val="Ttulo1"/>
      </w:pPr>
      <w:bookmarkStart w:id="0" w:name="_Toc187417429"/>
      <w:r>
        <w:lastRenderedPageBreak/>
        <w:t>Capítulo 1 - Introdução</w:t>
      </w:r>
      <w:bookmarkEnd w:id="0"/>
    </w:p>
    <w:p w14:paraId="4FE5C610" w14:textId="70A4CAAA" w:rsidR="005E1754" w:rsidRDefault="005E1754" w:rsidP="005102CE">
      <w:pPr>
        <w:pStyle w:val="Listacommarcas"/>
        <w:numPr>
          <w:ilvl w:val="0"/>
          <w:numId w:val="0"/>
        </w:numPr>
        <w:jc w:val="both"/>
      </w:pPr>
      <w:r>
        <w:t>&lt;</w:t>
      </w:r>
      <w:r w:rsidR="00233D53">
        <w:t>Inicie este e os restantes capítulos com uma introdução ao capítulo, resumindo o conteúdo do capítulo&gt;</w:t>
      </w:r>
    </w:p>
    <w:p w14:paraId="1C151953" w14:textId="3F8FA9DE" w:rsidR="005102CE" w:rsidRDefault="005102CE" w:rsidP="005102CE">
      <w:pPr>
        <w:pStyle w:val="Listacommarcas"/>
        <w:numPr>
          <w:ilvl w:val="0"/>
          <w:numId w:val="0"/>
        </w:numPr>
        <w:jc w:val="both"/>
      </w:pPr>
      <w:r>
        <w:t>&lt;Descreva o projeto</w:t>
      </w:r>
      <w:r w:rsidR="00516602">
        <w:t xml:space="preserve">, </w:t>
      </w:r>
      <w:r w:rsidR="00EF5CB5">
        <w:t xml:space="preserve">primeiro de forma resumida, </w:t>
      </w:r>
      <w:r w:rsidR="00516602">
        <w:t xml:space="preserve">num parágrafo, </w:t>
      </w:r>
      <w:r w:rsidR="00EF5CB5">
        <w:t xml:space="preserve">detalhando </w:t>
      </w:r>
      <w:r w:rsidR="00181DEF">
        <w:t xml:space="preserve">de seguida, </w:t>
      </w:r>
      <w:r w:rsidR="00EF5CB5">
        <w:t xml:space="preserve">com vista a dar resposta aos itens seguintes que façam sentido no projeto </w:t>
      </w:r>
      <w:r w:rsidR="00181DEF">
        <w:t>concreto</w:t>
      </w:r>
      <w:r w:rsidR="00AF0259">
        <w:t>. Utilize sempre que possível, diagramas UML para complementar o texto</w:t>
      </w:r>
      <w:r w:rsidR="00593D74">
        <w:t>.</w:t>
      </w:r>
      <w:r>
        <w:t>&gt;</w:t>
      </w:r>
    </w:p>
    <w:p w14:paraId="125CFE08" w14:textId="6D7B2DE4" w:rsidR="004E27D1" w:rsidRDefault="004E27D1" w:rsidP="005102CE">
      <w:pPr>
        <w:pStyle w:val="Listacommarcas"/>
        <w:numPr>
          <w:ilvl w:val="0"/>
          <w:numId w:val="0"/>
        </w:numPr>
        <w:jc w:val="both"/>
      </w:pPr>
      <w:r>
        <w:t>&lt;Apresente o âmbito do projeto e seu enquadramento</w:t>
      </w:r>
      <w:r w:rsidR="0076136E">
        <w:t xml:space="preserve">&gt; </w:t>
      </w:r>
    </w:p>
    <w:p w14:paraId="1DA4B9F9" w14:textId="4B347E22" w:rsidR="0076136E" w:rsidRDefault="0076136E" w:rsidP="005102CE">
      <w:pPr>
        <w:pStyle w:val="Listacommarcas"/>
        <w:numPr>
          <w:ilvl w:val="0"/>
          <w:numId w:val="0"/>
        </w:numPr>
        <w:jc w:val="both"/>
      </w:pPr>
      <w:r>
        <w:t>&lt;Identifique as necessidades que visa colmatar&gt;</w:t>
      </w:r>
    </w:p>
    <w:p w14:paraId="6C4304A1" w14:textId="3A515B83" w:rsidR="0076136E" w:rsidRDefault="0076136E" w:rsidP="005102CE">
      <w:pPr>
        <w:pStyle w:val="Listacommarcas"/>
        <w:numPr>
          <w:ilvl w:val="0"/>
          <w:numId w:val="0"/>
        </w:numPr>
        <w:jc w:val="both"/>
      </w:pPr>
      <w:r>
        <w:t>&lt;Quais os objetivos delineados</w:t>
      </w:r>
      <w:r w:rsidR="00BE5C38">
        <w:t xml:space="preserve"> que irão satisfazer as necessidades após alcançados</w:t>
      </w:r>
      <w:r>
        <w:t>&gt;</w:t>
      </w:r>
    </w:p>
    <w:p w14:paraId="0F7A76DB" w14:textId="54E7412A" w:rsidR="0076136E" w:rsidRDefault="0076136E" w:rsidP="005102CE">
      <w:pPr>
        <w:pStyle w:val="Listacommarcas"/>
        <w:numPr>
          <w:ilvl w:val="0"/>
          <w:numId w:val="0"/>
        </w:numPr>
        <w:jc w:val="both"/>
      </w:pPr>
      <w:r>
        <w:t>&lt;</w:t>
      </w:r>
      <w:r w:rsidR="00FF4DB6">
        <w:t>O que se pretende fazer no projeto para atingir os objetivos e suprir as necessidades&gt;</w:t>
      </w:r>
    </w:p>
    <w:p w14:paraId="2EA44D24" w14:textId="54E24E16" w:rsidR="00FF4DB6" w:rsidRDefault="00FF4DB6" w:rsidP="005102CE">
      <w:pPr>
        <w:pStyle w:val="Listacommarcas"/>
        <w:numPr>
          <w:ilvl w:val="0"/>
          <w:numId w:val="0"/>
        </w:numPr>
        <w:jc w:val="both"/>
      </w:pPr>
      <w:r>
        <w:t xml:space="preserve">&lt;Que restrições existem </w:t>
      </w:r>
      <w:r w:rsidR="00BE5C38">
        <w:t xml:space="preserve">que precisam de ser tidas </w:t>
      </w:r>
      <w:r>
        <w:t>em conta&gt;</w:t>
      </w:r>
    </w:p>
    <w:p w14:paraId="291B5908" w14:textId="494B6B5E" w:rsidR="00AA1F0A" w:rsidRDefault="00AA1F0A" w:rsidP="005102CE">
      <w:pPr>
        <w:pStyle w:val="Listacommarcas"/>
        <w:numPr>
          <w:ilvl w:val="0"/>
          <w:numId w:val="0"/>
        </w:numPr>
        <w:jc w:val="both"/>
      </w:pPr>
      <w:r>
        <w:t xml:space="preserve">&lt;Quais os resultados esperados após a execução do projeto, e </w:t>
      </w:r>
      <w:r w:rsidR="00A777AB">
        <w:t>a sua colocação em produção&gt;</w:t>
      </w:r>
    </w:p>
    <w:p w14:paraId="06341706" w14:textId="43593B6B" w:rsidR="003231EF" w:rsidRDefault="003231EF" w:rsidP="005102CE">
      <w:pPr>
        <w:pStyle w:val="Listacommarcas"/>
        <w:numPr>
          <w:ilvl w:val="0"/>
          <w:numId w:val="0"/>
        </w:numPr>
        <w:jc w:val="both"/>
      </w:pPr>
      <w:r>
        <w:t>&lt;</w:t>
      </w:r>
      <w:r w:rsidR="00440F65">
        <w:t>Apresente</w:t>
      </w:r>
      <w:r w:rsidR="007B176B">
        <w:t xml:space="preserve"> um</w:t>
      </w:r>
      <w:r w:rsidR="00A93D91">
        <w:t xml:space="preserve"> calendário geral do projeto&gt;</w:t>
      </w:r>
    </w:p>
    <w:p w14:paraId="360CC0AA" w14:textId="72C49416" w:rsidR="00162F63" w:rsidRDefault="005102CE" w:rsidP="00BE5C38">
      <w:pPr>
        <w:pStyle w:val="Listacommarcas"/>
        <w:numPr>
          <w:ilvl w:val="0"/>
          <w:numId w:val="0"/>
        </w:numPr>
        <w:jc w:val="both"/>
      </w:pPr>
      <w:r>
        <w:t xml:space="preserve">&lt;Apresente </w:t>
      </w:r>
      <w:r w:rsidR="00BE5C38">
        <w:t xml:space="preserve">no final </w:t>
      </w:r>
      <w:r>
        <w:t xml:space="preserve">os </w:t>
      </w:r>
      <w:r w:rsidR="00BE5C38">
        <w:t xml:space="preserve">restantes </w:t>
      </w:r>
      <w:r>
        <w:t xml:space="preserve">capítulos e anexos que compõem o relatório&gt; </w:t>
      </w:r>
    </w:p>
    <w:p w14:paraId="3C51DA85" w14:textId="1C164410" w:rsidR="00FC26F0" w:rsidRDefault="00EE07E7" w:rsidP="00B71470">
      <w:pPr>
        <w:pStyle w:val="Ttulo1"/>
      </w:pPr>
      <w:bookmarkStart w:id="1" w:name="_Toc187417430"/>
      <w:r>
        <w:t>Capítulo 2 - Desenho</w:t>
      </w:r>
      <w:bookmarkEnd w:id="1"/>
    </w:p>
    <w:p w14:paraId="662A6ADD" w14:textId="2D9BAC40" w:rsidR="00EE07E7" w:rsidRDefault="009D7448" w:rsidP="00B71470">
      <w:pPr>
        <w:jc w:val="both"/>
      </w:pPr>
      <w:r>
        <w:t>&lt;</w:t>
      </w:r>
      <w:r w:rsidR="000E529F">
        <w:t xml:space="preserve">Identifique </w:t>
      </w:r>
      <w:r w:rsidR="00F039EE">
        <w:t xml:space="preserve">e introduza </w:t>
      </w:r>
      <w:r w:rsidR="000E529F">
        <w:t xml:space="preserve">as tecnologias utilizadas (hardware e software), ferramentas e </w:t>
      </w:r>
      <w:r w:rsidR="00F039EE">
        <w:t>linguagens de programação</w:t>
      </w:r>
      <w:r>
        <w:t>&gt;</w:t>
      </w:r>
    </w:p>
    <w:p w14:paraId="104E8D23" w14:textId="51CD2AF2" w:rsidR="00F039EE" w:rsidRDefault="00F039EE" w:rsidP="00B71470">
      <w:pPr>
        <w:jc w:val="both"/>
      </w:pPr>
      <w:r>
        <w:t xml:space="preserve">&lt;Apresente a arquitetura do sistema, </w:t>
      </w:r>
      <w:r w:rsidR="00B3316A">
        <w:t>incluindo os principais componentes e módulos&gt;</w:t>
      </w:r>
    </w:p>
    <w:p w14:paraId="78CB69E5" w14:textId="77777777" w:rsidR="00CA3A99" w:rsidRDefault="00CA3A99" w:rsidP="00CA3A99">
      <w:pPr>
        <w:jc w:val="both"/>
      </w:pPr>
      <w:r>
        <w:t>&lt;Defina a estrutura de dados (base de dados ou classes implementadas)&gt;</w:t>
      </w:r>
    </w:p>
    <w:p w14:paraId="2EAA6097" w14:textId="77777777" w:rsidR="00CA3A99" w:rsidRDefault="00CA3A99" w:rsidP="00CA3A99">
      <w:pPr>
        <w:jc w:val="both"/>
      </w:pPr>
      <w:r>
        <w:t>&lt;Defina os principais algoritmos implementados&gt;</w:t>
      </w:r>
    </w:p>
    <w:p w14:paraId="594857FF" w14:textId="53D0413A" w:rsidR="00CA3A99" w:rsidRDefault="00CA3A99" w:rsidP="00CA3A99">
      <w:pPr>
        <w:jc w:val="both"/>
      </w:pPr>
      <w:r>
        <w:t>&lt;Justifique as opções tomadas, e apresente as alternativas consideradas&gt;</w:t>
      </w:r>
    </w:p>
    <w:p w14:paraId="3708D6E4" w14:textId="1000E473" w:rsidR="009A41B9" w:rsidRDefault="009A41B9" w:rsidP="00CA3A99">
      <w:pPr>
        <w:jc w:val="both"/>
      </w:pPr>
      <w:r>
        <w:t>&lt;</w:t>
      </w:r>
      <w:r w:rsidR="00091BEC">
        <w:t xml:space="preserve">Defina </w:t>
      </w:r>
      <w:r>
        <w:t>a interface do utilizador&gt;</w:t>
      </w:r>
    </w:p>
    <w:p w14:paraId="5769C907" w14:textId="458015AF" w:rsidR="00516502" w:rsidRDefault="00B3316A" w:rsidP="00B71470">
      <w:pPr>
        <w:jc w:val="both"/>
      </w:pPr>
      <w:r>
        <w:t xml:space="preserve">&lt;Utilize diagramas de UML </w:t>
      </w:r>
      <w:r w:rsidR="00516502">
        <w:t>para complementar</w:t>
      </w:r>
      <w:r w:rsidR="009E55B7">
        <w:t xml:space="preserve"> </w:t>
      </w:r>
      <w:r w:rsidR="00516502">
        <w:t>a descrição textual&gt;</w:t>
      </w:r>
    </w:p>
    <w:p w14:paraId="4BD92CD0" w14:textId="77777777" w:rsidR="00B71470" w:rsidRDefault="00512BAF" w:rsidP="00B71470">
      <w:pPr>
        <w:pStyle w:val="Ttulo2"/>
      </w:pPr>
      <w:bookmarkStart w:id="2" w:name="_Toc187417431"/>
      <w:r>
        <w:t xml:space="preserve">2.1. </w:t>
      </w:r>
      <w:r>
        <w:tab/>
      </w:r>
      <w:r w:rsidR="00B71470">
        <w:t>T</w:t>
      </w:r>
      <w:r>
        <w:t>ópico</w:t>
      </w:r>
      <w:bookmarkEnd w:id="2"/>
    </w:p>
    <w:p w14:paraId="65990885" w14:textId="56EE17CB" w:rsidR="00B71470" w:rsidRDefault="00B71470" w:rsidP="00B71470">
      <w:pPr>
        <w:jc w:val="both"/>
      </w:pPr>
      <w:r>
        <w:t>&lt;</w:t>
      </w:r>
      <w:r w:rsidR="00B87EF9">
        <w:t>Utilize quantos t</w:t>
      </w:r>
      <w:r w:rsidR="00AD7A10">
        <w:t xml:space="preserve">ópicos e </w:t>
      </w:r>
      <w:proofErr w:type="spellStart"/>
      <w:r w:rsidR="00AD7A10">
        <w:t>sub-tópicos</w:t>
      </w:r>
      <w:proofErr w:type="spellEnd"/>
      <w:r w:rsidR="00AD7A10">
        <w:t xml:space="preserve"> forem necessários</w:t>
      </w:r>
      <w:r>
        <w:t>&gt;</w:t>
      </w:r>
    </w:p>
    <w:p w14:paraId="3AE8B1CE" w14:textId="77777777" w:rsidR="00B71470" w:rsidRDefault="00B71470" w:rsidP="004C0798"/>
    <w:p w14:paraId="0BF9FD5D" w14:textId="77777777" w:rsidR="00B71470" w:rsidRDefault="00512BAF" w:rsidP="00B71470">
      <w:pPr>
        <w:pStyle w:val="Ttulo3"/>
      </w:pPr>
      <w:bookmarkStart w:id="3" w:name="_Toc187417432"/>
      <w:r>
        <w:t>2.1.1.</w:t>
      </w:r>
      <w:r>
        <w:tab/>
      </w:r>
      <w:proofErr w:type="spellStart"/>
      <w:r w:rsidR="00B71470">
        <w:t>Sub-t</w:t>
      </w:r>
      <w:r>
        <w:t>ópico</w:t>
      </w:r>
      <w:bookmarkEnd w:id="3"/>
      <w:proofErr w:type="spellEnd"/>
    </w:p>
    <w:p w14:paraId="10797DE1" w14:textId="77777777" w:rsidR="00B71470" w:rsidRDefault="00B71470" w:rsidP="00B71470">
      <w:pPr>
        <w:jc w:val="both"/>
      </w:pPr>
      <w:r>
        <w:t>&lt;idem&gt;</w:t>
      </w:r>
    </w:p>
    <w:p w14:paraId="1FDED0D8" w14:textId="77777777" w:rsidR="00B71470" w:rsidRDefault="00B71470" w:rsidP="004C0798"/>
    <w:p w14:paraId="21A8339C" w14:textId="082D5CED" w:rsidR="00B71470" w:rsidRDefault="004A1DBC" w:rsidP="00512BAF">
      <w:pPr>
        <w:pStyle w:val="Ttulo1"/>
      </w:pPr>
      <w:bookmarkStart w:id="4" w:name="_Toc187417433"/>
      <w:r>
        <w:t>Capítulo 3 - Implementação</w:t>
      </w:r>
      <w:bookmarkEnd w:id="4"/>
    </w:p>
    <w:p w14:paraId="049685EB" w14:textId="03D98FA3" w:rsidR="009561F8" w:rsidRDefault="009561F8" w:rsidP="00512BAF">
      <w:pPr>
        <w:jc w:val="both"/>
      </w:pPr>
      <w:r>
        <w:t>&lt;</w:t>
      </w:r>
      <w:r w:rsidR="00802855">
        <w:t>D</w:t>
      </w:r>
      <w:r>
        <w:t xml:space="preserve">ecomponha </w:t>
      </w:r>
      <w:r w:rsidR="00802855">
        <w:t>o trabalho em tarefas – estrutura de decomposição do trabalho&gt;</w:t>
      </w:r>
    </w:p>
    <w:p w14:paraId="4FF28427" w14:textId="6CA3C2E9" w:rsidR="00802855" w:rsidRDefault="00802855" w:rsidP="00512BAF">
      <w:pPr>
        <w:jc w:val="both"/>
      </w:pPr>
      <w:r>
        <w:t>&lt;Identifi</w:t>
      </w:r>
      <w:r w:rsidR="0053512F">
        <w:t>que</w:t>
      </w:r>
      <w:r>
        <w:t xml:space="preserve"> as precedências entre tarefas&gt;</w:t>
      </w:r>
    </w:p>
    <w:p w14:paraId="52B75CF2" w14:textId="320D7CAD" w:rsidR="00802855" w:rsidRDefault="00802855" w:rsidP="00512BAF">
      <w:pPr>
        <w:jc w:val="both"/>
      </w:pPr>
      <w:r>
        <w:t>&lt;</w:t>
      </w:r>
      <w:r w:rsidR="002C5D68">
        <w:t>Distribu</w:t>
      </w:r>
      <w:r w:rsidR="00B25E8E">
        <w:t xml:space="preserve">a </w:t>
      </w:r>
      <w:r w:rsidR="002C5D68">
        <w:t>as tarefas pelos membros do grupo&gt;</w:t>
      </w:r>
    </w:p>
    <w:p w14:paraId="127A9BEC" w14:textId="37A61828" w:rsidR="002C5D68" w:rsidRDefault="002C5D68" w:rsidP="00512BAF">
      <w:pPr>
        <w:jc w:val="both"/>
      </w:pPr>
      <w:r>
        <w:t>&lt;</w:t>
      </w:r>
      <w:r w:rsidR="00B25E8E">
        <w:t xml:space="preserve">Calendarize a realização </w:t>
      </w:r>
      <w:r>
        <w:t>das tarefas</w:t>
      </w:r>
      <w:r w:rsidR="008806FA">
        <w:t>, mantendo este calendário atualizado</w:t>
      </w:r>
      <w:r w:rsidR="00095801">
        <w:t xml:space="preserve"> em relatórios de progresso</w:t>
      </w:r>
      <w:r>
        <w:t>&gt;</w:t>
      </w:r>
    </w:p>
    <w:p w14:paraId="1A23036D" w14:textId="1121E466" w:rsidR="002C5D68" w:rsidRDefault="002C5D68" w:rsidP="00512BAF">
      <w:pPr>
        <w:jc w:val="both"/>
      </w:pPr>
      <w:r>
        <w:t>&lt;</w:t>
      </w:r>
      <w:r w:rsidR="00B25E8E">
        <w:t>Reporte o e</w:t>
      </w:r>
      <w:r>
        <w:t>stado de implementação de cada tarefa</w:t>
      </w:r>
      <w:r w:rsidR="008A5E2B">
        <w:t xml:space="preserve">, </w:t>
      </w:r>
      <w:r w:rsidR="008806FA">
        <w:t xml:space="preserve">adicionando </w:t>
      </w:r>
      <w:r w:rsidR="008A5E2B">
        <w:t>o código</w:t>
      </w:r>
      <w:r w:rsidR="00D71639">
        <w:t xml:space="preserve"> ou o resultado da tarefa</w:t>
      </w:r>
      <w:r w:rsidR="008A5E2B">
        <w:t xml:space="preserve"> em </w:t>
      </w:r>
      <w:r w:rsidR="008806FA">
        <w:t xml:space="preserve">um </w:t>
      </w:r>
      <w:r w:rsidR="008A5E2B">
        <w:t>anexo</w:t>
      </w:r>
      <w:r>
        <w:t>&gt;</w:t>
      </w:r>
    </w:p>
    <w:p w14:paraId="16D5E584" w14:textId="77777777" w:rsidR="00D71639" w:rsidRDefault="00D71639" w:rsidP="00A3009F">
      <w:pPr>
        <w:pStyle w:val="Ttulo1"/>
      </w:pPr>
      <w:bookmarkStart w:id="5" w:name="_Toc187417434"/>
      <w:r>
        <w:t>Capítulo 4 - Testes</w:t>
      </w:r>
      <w:bookmarkEnd w:id="5"/>
    </w:p>
    <w:p w14:paraId="170791F0" w14:textId="0C2D9535" w:rsidR="005B2E76" w:rsidRDefault="005B2E76" w:rsidP="00A3009F">
      <w:pPr>
        <w:jc w:val="both"/>
      </w:pPr>
      <w:r>
        <w:t xml:space="preserve">&lt;Exemplifique o funcionamento </w:t>
      </w:r>
      <w:r w:rsidR="00FF4944">
        <w:t>normal do</w:t>
      </w:r>
      <w:r>
        <w:t xml:space="preserve"> sistema, com capturas de ecrãs</w:t>
      </w:r>
      <w:r w:rsidR="00FF4944">
        <w:t xml:space="preserve">, </w:t>
      </w:r>
      <w:r w:rsidR="00942045">
        <w:t xml:space="preserve">relacionando a execução com </w:t>
      </w:r>
      <w:r w:rsidR="009B250C">
        <w:t>a especificação, de modo a garantir que todos os elementos da especificação são exemplificados</w:t>
      </w:r>
      <w:r>
        <w:t>&gt;</w:t>
      </w:r>
    </w:p>
    <w:p w14:paraId="0BC349C7" w14:textId="14A4F2E9" w:rsidR="00D71639" w:rsidRDefault="00D71639" w:rsidP="00A3009F">
      <w:pPr>
        <w:jc w:val="both"/>
      </w:pPr>
      <w:r>
        <w:t>&lt;Apresente os testes de funcionalidade,</w:t>
      </w:r>
      <w:r w:rsidR="00095801">
        <w:t xml:space="preserve"> tanto</w:t>
      </w:r>
      <w:r>
        <w:t xml:space="preserve"> unitários </w:t>
      </w:r>
      <w:r w:rsidR="00095801">
        <w:t xml:space="preserve">como </w:t>
      </w:r>
      <w:r>
        <w:t>de todo o sistema</w:t>
      </w:r>
      <w:r w:rsidR="00095801">
        <w:t>, que comprovem o bom funcionamento deste</w:t>
      </w:r>
      <w:r>
        <w:t>&gt;</w:t>
      </w:r>
    </w:p>
    <w:p w14:paraId="343A7872" w14:textId="04EB46D5" w:rsidR="00EB4954" w:rsidRDefault="00EB4954" w:rsidP="00A3009F">
      <w:pPr>
        <w:jc w:val="both"/>
      </w:pPr>
      <w:r>
        <w:t>&lt;Apresente testes de desempenho&gt;</w:t>
      </w:r>
    </w:p>
    <w:p w14:paraId="60B55C75" w14:textId="03DD6F33" w:rsidR="00EB4954" w:rsidRDefault="00EB4954" w:rsidP="00A3009F">
      <w:pPr>
        <w:jc w:val="both"/>
      </w:pPr>
      <w:r>
        <w:t>&lt;Apresente testes de escalabilidade&gt;</w:t>
      </w:r>
    </w:p>
    <w:p w14:paraId="4AF41B2C" w14:textId="5064225B" w:rsidR="00EB4954" w:rsidRDefault="00EB4954" w:rsidP="00A3009F">
      <w:pPr>
        <w:jc w:val="both"/>
      </w:pPr>
      <w:r>
        <w:t>&lt;Apresente resultados obtidos&gt;</w:t>
      </w:r>
    </w:p>
    <w:p w14:paraId="16004D70" w14:textId="440D3800" w:rsidR="00610508" w:rsidRDefault="00610508" w:rsidP="00610508">
      <w:pPr>
        <w:pStyle w:val="Ttulo1"/>
      </w:pPr>
      <w:bookmarkStart w:id="6" w:name="_Toc187417435"/>
      <w:r>
        <w:t>Capítulo 5 - Conclusões</w:t>
      </w:r>
      <w:bookmarkEnd w:id="6"/>
    </w:p>
    <w:p w14:paraId="24A78460" w14:textId="74D76806" w:rsidR="00610508" w:rsidRDefault="00610508" w:rsidP="00610508">
      <w:pPr>
        <w:jc w:val="both"/>
      </w:pPr>
      <w:r>
        <w:t>&lt;Reflexões e conclusões sobre os resultados face aos objetivos pretendidos&gt;</w:t>
      </w:r>
    </w:p>
    <w:p w14:paraId="498E23AD" w14:textId="387D2A8E" w:rsidR="00610508" w:rsidRDefault="00610508" w:rsidP="00610508">
      <w:pPr>
        <w:jc w:val="both"/>
      </w:pPr>
      <w:r>
        <w:t>&lt;Identificar as dificuldades e limitações do trabalho&gt;</w:t>
      </w:r>
    </w:p>
    <w:p w14:paraId="1F1E84DE" w14:textId="06555A9E" w:rsidR="00610508" w:rsidRDefault="00610508" w:rsidP="00610508">
      <w:pPr>
        <w:jc w:val="both"/>
      </w:pPr>
      <w:r>
        <w:t>&lt;Identificar possíveis melhorias&gt;</w:t>
      </w:r>
    </w:p>
    <w:p w14:paraId="01FAF774" w14:textId="73827B49" w:rsidR="00610508" w:rsidRDefault="00610508" w:rsidP="00610508">
      <w:pPr>
        <w:jc w:val="both"/>
      </w:pPr>
      <w:r>
        <w:t>&lt;Identificar trabalho futuro que pode ser feito na sequência do projeto&gt;</w:t>
      </w:r>
    </w:p>
    <w:p w14:paraId="015057AE" w14:textId="77777777" w:rsidR="00610508" w:rsidRDefault="00610508" w:rsidP="00610508">
      <w:pPr>
        <w:jc w:val="both"/>
      </w:pPr>
    </w:p>
    <w:p w14:paraId="16AAC3EB" w14:textId="5E5FBA10" w:rsidR="00AA1F26" w:rsidRDefault="00AA1F26" w:rsidP="00AA1F26">
      <w:pPr>
        <w:pStyle w:val="Ttulo1"/>
      </w:pPr>
      <w:bookmarkStart w:id="7" w:name="_Toc187417436"/>
      <w:r>
        <w:lastRenderedPageBreak/>
        <w:t>Bibliografia</w:t>
      </w:r>
      <w:bookmarkEnd w:id="7"/>
    </w:p>
    <w:p w14:paraId="302AC5BF" w14:textId="4FCDEE3E" w:rsidR="00AA1F26" w:rsidRDefault="002A4309" w:rsidP="00AA1F26">
      <w:pPr>
        <w:jc w:val="both"/>
      </w:pPr>
      <w:r>
        <w:t>&lt;Inclua a lista de bibliografia utilizada, sejam artigos, livros, hiperligações, manuais, etc. Utilize o formato APA. Nas hiperligações, deve sempre referir a data da última visita. Ordene alfabeticamente e no corpo do relatório, utilize o padrão APA (nome de autor(</w:t>
      </w:r>
      <w:proofErr w:type="spellStart"/>
      <w:r>
        <w:t>es</w:t>
      </w:r>
      <w:proofErr w:type="spellEnd"/>
      <w:r>
        <w:t>), ano)&gt;</w:t>
      </w:r>
    </w:p>
    <w:p w14:paraId="73F0ECC7" w14:textId="77777777" w:rsidR="00AA1F26" w:rsidRDefault="00AA1F26" w:rsidP="00AA1F26">
      <w:pPr>
        <w:jc w:val="both"/>
      </w:pPr>
    </w:p>
    <w:p w14:paraId="3DFACF62" w14:textId="785C39C1" w:rsidR="00610508" w:rsidRDefault="00610508" w:rsidP="00610508">
      <w:pPr>
        <w:pStyle w:val="Ttulo1"/>
      </w:pPr>
      <w:bookmarkStart w:id="8" w:name="_Toc187417437"/>
      <w:r>
        <w:t xml:space="preserve">Anexo I - </w:t>
      </w:r>
      <w:proofErr w:type="spellStart"/>
      <w:r w:rsidR="00E31AB8">
        <w:t>xxx</w:t>
      </w:r>
      <w:bookmarkEnd w:id="8"/>
      <w:proofErr w:type="spellEnd"/>
    </w:p>
    <w:p w14:paraId="59F2B83E" w14:textId="60D3FC5A" w:rsidR="00610508" w:rsidRDefault="00610508" w:rsidP="00610508">
      <w:pPr>
        <w:jc w:val="both"/>
      </w:pPr>
      <w:r>
        <w:t>&lt;</w:t>
      </w:r>
      <w:r w:rsidR="002A4309">
        <w:t xml:space="preserve">Coloque quantos anexos forem necessários com os elementos produzidos no projeto, seja código ou </w:t>
      </w:r>
      <w:r w:rsidR="00044E49">
        <w:t xml:space="preserve">outros. </w:t>
      </w:r>
      <w:r>
        <w:t>&gt;</w:t>
      </w:r>
    </w:p>
    <w:p w14:paraId="791BE3B0" w14:textId="77777777" w:rsidR="00610508" w:rsidRDefault="00610508" w:rsidP="00610508">
      <w:pPr>
        <w:jc w:val="both"/>
      </w:pPr>
    </w:p>
    <w:p w14:paraId="4EA5DFEF" w14:textId="77777777" w:rsidR="00E31AB8" w:rsidRDefault="00E31AB8" w:rsidP="00610508">
      <w:pPr>
        <w:jc w:val="both"/>
      </w:pPr>
    </w:p>
    <w:sectPr w:rsidR="00E31AB8" w:rsidSect="00AE26D4">
      <w:footerReference w:type="default" r:id="rId9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C042" w14:textId="77777777" w:rsidR="002B4639" w:rsidRDefault="002B4639" w:rsidP="00C6554A">
      <w:pPr>
        <w:spacing w:before="0" w:after="0" w:line="240" w:lineRule="auto"/>
      </w:pPr>
      <w:r>
        <w:separator/>
      </w:r>
    </w:p>
  </w:endnote>
  <w:endnote w:type="continuationSeparator" w:id="0">
    <w:p w14:paraId="5B3F854C" w14:textId="77777777" w:rsidR="002B4639" w:rsidRDefault="002B4639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0ED8" w14:textId="77777777" w:rsidR="00D95DB6" w:rsidRDefault="00ED7C44">
    <w:pPr>
      <w:pStyle w:val="Rodap"/>
    </w:pPr>
    <w:r>
      <w:rPr>
        <w:lang w:bidi="pt-PT"/>
      </w:rPr>
      <w:t xml:space="preserve">Página </w:t>
    </w:r>
    <w:r>
      <w:rPr>
        <w:lang w:bidi="pt-PT"/>
      </w:rPr>
      <w:fldChar w:fldCharType="begin"/>
    </w:r>
    <w:r>
      <w:rPr>
        <w:lang w:bidi="pt-PT"/>
      </w:rPr>
      <w:instrText xml:space="preserve"> PAGE  \* Arabic  \* MERGEFORMAT </w:instrText>
    </w:r>
    <w:r>
      <w:rPr>
        <w:lang w:bidi="pt-PT"/>
      </w:rPr>
      <w:fldChar w:fldCharType="separate"/>
    </w:r>
    <w:r w:rsidR="000A5168">
      <w:rPr>
        <w:noProof/>
        <w:lang w:bidi="pt-PT"/>
      </w:rPr>
      <w:t>6</w:t>
    </w:r>
    <w:r>
      <w:rPr>
        <w:lang w:bidi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D089" w14:textId="77777777" w:rsidR="002B4639" w:rsidRDefault="002B4639" w:rsidP="00C6554A">
      <w:pPr>
        <w:spacing w:before="0" w:after="0" w:line="240" w:lineRule="auto"/>
      </w:pPr>
      <w:r>
        <w:separator/>
      </w:r>
    </w:p>
  </w:footnote>
  <w:footnote w:type="continuationSeparator" w:id="0">
    <w:p w14:paraId="7BCDCBC1" w14:textId="77777777" w:rsidR="002B4639" w:rsidRDefault="002B4639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6063DC"/>
    <w:lvl w:ilvl="0">
      <w:start w:val="1"/>
      <w:numFmt w:val="bullet"/>
      <w:pStyle w:val="Listacommarc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E736A5E"/>
    <w:multiLevelType w:val="hybridMultilevel"/>
    <w:tmpl w:val="B372B144"/>
    <w:lvl w:ilvl="0" w:tplc="1C02B7E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1598"/>
    <w:multiLevelType w:val="multilevel"/>
    <w:tmpl w:val="3E0E10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52134829">
    <w:abstractNumId w:val="9"/>
  </w:num>
  <w:num w:numId="2" w16cid:durableId="386882884">
    <w:abstractNumId w:val="8"/>
  </w:num>
  <w:num w:numId="3" w16cid:durableId="1627420865">
    <w:abstractNumId w:val="8"/>
  </w:num>
  <w:num w:numId="4" w16cid:durableId="1612518923">
    <w:abstractNumId w:val="9"/>
  </w:num>
  <w:num w:numId="5" w16cid:durableId="1116372091">
    <w:abstractNumId w:val="14"/>
  </w:num>
  <w:num w:numId="6" w16cid:durableId="1064184425">
    <w:abstractNumId w:val="10"/>
  </w:num>
  <w:num w:numId="7" w16cid:durableId="15233990">
    <w:abstractNumId w:val="11"/>
  </w:num>
  <w:num w:numId="8" w16cid:durableId="1362170953">
    <w:abstractNumId w:val="7"/>
  </w:num>
  <w:num w:numId="9" w16cid:durableId="2120029061">
    <w:abstractNumId w:val="6"/>
  </w:num>
  <w:num w:numId="10" w16cid:durableId="1347093364">
    <w:abstractNumId w:val="5"/>
  </w:num>
  <w:num w:numId="11" w16cid:durableId="1890915732">
    <w:abstractNumId w:val="4"/>
  </w:num>
  <w:num w:numId="12" w16cid:durableId="1008941291">
    <w:abstractNumId w:val="3"/>
  </w:num>
  <w:num w:numId="13" w16cid:durableId="782579060">
    <w:abstractNumId w:val="2"/>
  </w:num>
  <w:num w:numId="14" w16cid:durableId="1763797276">
    <w:abstractNumId w:val="1"/>
  </w:num>
  <w:num w:numId="15" w16cid:durableId="342559670">
    <w:abstractNumId w:val="0"/>
  </w:num>
  <w:num w:numId="16" w16cid:durableId="2024554934">
    <w:abstractNumId w:val="12"/>
  </w:num>
  <w:num w:numId="17" w16cid:durableId="1298341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233"/>
    <w:rsid w:val="00044E49"/>
    <w:rsid w:val="00045EA4"/>
    <w:rsid w:val="00080390"/>
    <w:rsid w:val="00091BEC"/>
    <w:rsid w:val="00095801"/>
    <w:rsid w:val="000A5168"/>
    <w:rsid w:val="000E529F"/>
    <w:rsid w:val="00162F63"/>
    <w:rsid w:val="00163B09"/>
    <w:rsid w:val="00181DEF"/>
    <w:rsid w:val="001A0CF9"/>
    <w:rsid w:val="001B7B39"/>
    <w:rsid w:val="00227023"/>
    <w:rsid w:val="00233D53"/>
    <w:rsid w:val="002554CD"/>
    <w:rsid w:val="00255E5E"/>
    <w:rsid w:val="00293B83"/>
    <w:rsid w:val="002A4309"/>
    <w:rsid w:val="002B4294"/>
    <w:rsid w:val="002B4639"/>
    <w:rsid w:val="002C5D68"/>
    <w:rsid w:val="00312C11"/>
    <w:rsid w:val="00317D79"/>
    <w:rsid w:val="003231EF"/>
    <w:rsid w:val="0033090E"/>
    <w:rsid w:val="00333D0D"/>
    <w:rsid w:val="00345128"/>
    <w:rsid w:val="003B3866"/>
    <w:rsid w:val="0041518E"/>
    <w:rsid w:val="00435233"/>
    <w:rsid w:val="00440F65"/>
    <w:rsid w:val="00463C54"/>
    <w:rsid w:val="00482423"/>
    <w:rsid w:val="004A1DBC"/>
    <w:rsid w:val="004C049F"/>
    <w:rsid w:val="004C0798"/>
    <w:rsid w:val="004E27D1"/>
    <w:rsid w:val="005000E2"/>
    <w:rsid w:val="005102CE"/>
    <w:rsid w:val="00512BAF"/>
    <w:rsid w:val="00516502"/>
    <w:rsid w:val="00516602"/>
    <w:rsid w:val="00516A21"/>
    <w:rsid w:val="0053512F"/>
    <w:rsid w:val="00593D74"/>
    <w:rsid w:val="005B2E76"/>
    <w:rsid w:val="005E1754"/>
    <w:rsid w:val="005F122D"/>
    <w:rsid w:val="00610508"/>
    <w:rsid w:val="00632136"/>
    <w:rsid w:val="00694992"/>
    <w:rsid w:val="006A3CE7"/>
    <w:rsid w:val="006B1666"/>
    <w:rsid w:val="006E0869"/>
    <w:rsid w:val="006F3907"/>
    <w:rsid w:val="0076136E"/>
    <w:rsid w:val="007834B7"/>
    <w:rsid w:val="007B176B"/>
    <w:rsid w:val="007D1CF1"/>
    <w:rsid w:val="00802855"/>
    <w:rsid w:val="008806FA"/>
    <w:rsid w:val="00887EF5"/>
    <w:rsid w:val="00892E17"/>
    <w:rsid w:val="008A5E2B"/>
    <w:rsid w:val="008F5222"/>
    <w:rsid w:val="00942045"/>
    <w:rsid w:val="009561F8"/>
    <w:rsid w:val="00961353"/>
    <w:rsid w:val="009A41B9"/>
    <w:rsid w:val="009A6F82"/>
    <w:rsid w:val="009B250C"/>
    <w:rsid w:val="009D7448"/>
    <w:rsid w:val="009E55B7"/>
    <w:rsid w:val="00A07E4F"/>
    <w:rsid w:val="00A3009F"/>
    <w:rsid w:val="00A432FA"/>
    <w:rsid w:val="00A777AB"/>
    <w:rsid w:val="00A83AB1"/>
    <w:rsid w:val="00A93D91"/>
    <w:rsid w:val="00AA1F0A"/>
    <w:rsid w:val="00AA1F26"/>
    <w:rsid w:val="00AD7A10"/>
    <w:rsid w:val="00AE26D4"/>
    <w:rsid w:val="00AF0259"/>
    <w:rsid w:val="00B25E8E"/>
    <w:rsid w:val="00B3316A"/>
    <w:rsid w:val="00B509BA"/>
    <w:rsid w:val="00B71470"/>
    <w:rsid w:val="00B87EF9"/>
    <w:rsid w:val="00BA1C6A"/>
    <w:rsid w:val="00BA75F1"/>
    <w:rsid w:val="00BE5C38"/>
    <w:rsid w:val="00BF6DB2"/>
    <w:rsid w:val="00C6554A"/>
    <w:rsid w:val="00C70FD7"/>
    <w:rsid w:val="00CA3A99"/>
    <w:rsid w:val="00CC063C"/>
    <w:rsid w:val="00CC3800"/>
    <w:rsid w:val="00D40994"/>
    <w:rsid w:val="00D71639"/>
    <w:rsid w:val="00D72DE1"/>
    <w:rsid w:val="00D95DB6"/>
    <w:rsid w:val="00DB26FB"/>
    <w:rsid w:val="00DB6286"/>
    <w:rsid w:val="00DD142A"/>
    <w:rsid w:val="00E31AB8"/>
    <w:rsid w:val="00E62E0C"/>
    <w:rsid w:val="00E932BE"/>
    <w:rsid w:val="00EB16F0"/>
    <w:rsid w:val="00EB4954"/>
    <w:rsid w:val="00ED7C44"/>
    <w:rsid w:val="00EE07E7"/>
    <w:rsid w:val="00EE477E"/>
    <w:rsid w:val="00EF5CB5"/>
    <w:rsid w:val="00F039EE"/>
    <w:rsid w:val="00F30BBF"/>
    <w:rsid w:val="00FC26F0"/>
    <w:rsid w:val="00FF4944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8B48E5"/>
  <w15:chartTrackingRefBased/>
  <w15:docId w15:val="{0E4B02A9-5E35-4E2B-ACA4-F37808CB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F26"/>
  </w:style>
  <w:style w:type="paragraph" w:styleId="Ttulo1">
    <w:name w:val="heading 1"/>
    <w:basedOn w:val="Normal"/>
    <w:next w:val="Normal"/>
    <w:link w:val="Ttulo1Carte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InformaesdeContacto">
    <w:name w:val="Informações de Contacto"/>
    <w:basedOn w:val="Normal"/>
    <w:uiPriority w:val="4"/>
    <w:qFormat/>
    <w:rsid w:val="00C6554A"/>
    <w:pPr>
      <w:spacing w:before="0" w:after="0"/>
      <w:jc w:val="center"/>
    </w:pPr>
  </w:style>
  <w:style w:type="paragraph" w:styleId="Listacommarca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tulo">
    <w:name w:val="Title"/>
    <w:basedOn w:val="Normal"/>
    <w:link w:val="TtuloCarte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tuloCarter">
    <w:name w:val="Título Caráter"/>
    <w:basedOn w:val="Tipodeletrapredefinidodopargrafo"/>
    <w:link w:val="Ttulo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link w:val="SubttuloCarte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tuloCarter">
    <w:name w:val="Subtítulo Caráter"/>
    <w:basedOn w:val="Tipodeletrapredefinidodopargrafo"/>
    <w:link w:val="Subttulo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Rodap">
    <w:name w:val="footer"/>
    <w:basedOn w:val="Normal"/>
    <w:link w:val="RodapCarte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RodapCarter">
    <w:name w:val="Rodapé Caráter"/>
    <w:basedOn w:val="Tipodeletrapredefinidodopargrafo"/>
    <w:link w:val="Rodap"/>
    <w:uiPriority w:val="99"/>
    <w:rsid w:val="00C6554A"/>
    <w:rPr>
      <w:caps/>
    </w:rPr>
  </w:style>
  <w:style w:type="paragraph" w:customStyle="1" w:styleId="Fotografia">
    <w:name w:val="Fotografia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Cabealho">
    <w:name w:val="header"/>
    <w:basedOn w:val="Normal"/>
    <w:link w:val="CabealhoCarter"/>
    <w:uiPriority w:val="99"/>
    <w:unhideWhenUsed/>
    <w:rsid w:val="00C6554A"/>
    <w:pPr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anumerada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C6554A"/>
    <w:rPr>
      <w:i/>
      <w:iCs/>
      <w:color w:val="007789" w:themeColor="accent1" w:themeShade="BF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6554A"/>
    <w:rPr>
      <w:rFonts w:ascii="Segoe UI" w:hAnsi="Segoe UI" w:cs="Segoe UI"/>
      <w:szCs w:val="18"/>
    </w:rPr>
  </w:style>
  <w:style w:type="paragraph" w:styleId="Textodebloco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C6554A"/>
    <w:rPr>
      <w:szCs w:val="16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C6554A"/>
    <w:rPr>
      <w:szCs w:val="1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C6554A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C6554A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6554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6554A"/>
    <w:rPr>
      <w:b/>
      <w:bCs/>
      <w:szCs w:val="20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C6554A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C6554A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C6554A"/>
    <w:rPr>
      <w:szCs w:val="20"/>
    </w:rPr>
  </w:style>
  <w:style w:type="character" w:styleId="CdigoHTML">
    <w:name w:val="HTML Code"/>
    <w:basedOn w:val="Tipodeletrapredefinidodopar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TecladoHTML">
    <w:name w:val="HTML Keyboard"/>
    <w:basedOn w:val="Tipodeletrapredefinidodopar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6554A"/>
    <w:rPr>
      <w:rFonts w:ascii="Consolas" w:hAnsi="Consolas"/>
      <w:szCs w:val="20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iperligao">
    <w:name w:val="Hyperlink"/>
    <w:basedOn w:val="Tipodeletrapredefinidodopargrafo"/>
    <w:uiPriority w:val="99"/>
    <w:unhideWhenUsed/>
    <w:rsid w:val="00C6554A"/>
    <w:rPr>
      <w:color w:val="835D00" w:themeColor="accent3" w:themeShade="80"/>
      <w:u w:val="single"/>
    </w:rPr>
  </w:style>
  <w:style w:type="paragraph" w:styleId="Textodemacro">
    <w:name w:val="macro"/>
    <w:link w:val="TextodemacroCarte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C6554A"/>
    <w:rPr>
      <w:rFonts w:ascii="Consolas" w:hAnsi="Consolas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C6554A"/>
    <w:rPr>
      <w:color w:val="595959" w:themeColor="text1" w:themeTint="A6"/>
    </w:rPr>
  </w:style>
  <w:style w:type="paragraph" w:styleId="Textosimples">
    <w:name w:val="Plain Text"/>
    <w:basedOn w:val="Normal"/>
    <w:link w:val="TextosimplesCarte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C6554A"/>
    <w:rPr>
      <w:rFonts w:ascii="Consolas" w:hAnsi="Consolas"/>
      <w:szCs w:val="21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PargrafodaLista">
    <w:name w:val="List Paragraph"/>
    <w:basedOn w:val="Normal"/>
    <w:uiPriority w:val="34"/>
    <w:unhideWhenUsed/>
    <w:qFormat/>
    <w:rsid w:val="00162F63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BA75F1"/>
    <w:pPr>
      <w:spacing w:before="240" w:after="0" w:line="259" w:lineRule="auto"/>
      <w:contextualSpacing w:val="0"/>
      <w:outlineLvl w:val="9"/>
    </w:pPr>
    <w:rPr>
      <w:szCs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BA75F1"/>
    <w:pPr>
      <w:spacing w:after="100"/>
      <w:ind w:left="220"/>
    </w:pPr>
  </w:style>
  <w:style w:type="paragraph" w:styleId="ndice1">
    <w:name w:val="toc 1"/>
    <w:basedOn w:val="Normal"/>
    <w:next w:val="Normal"/>
    <w:autoRedefine/>
    <w:uiPriority w:val="39"/>
    <w:unhideWhenUsed/>
    <w:rsid w:val="00BA75F1"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rsid w:val="00BA75F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carvalho\AppData\Roaming\Microsoft\Modelos\Relat&#243;rio%20de%20estudante%20com%20fotografia%20de%20capa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5A2E4-A263-47B7-8EC2-DB67A58BA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de estudante com fotografia de capa.dotx</Template>
  <TotalTime>0</TotalTime>
  <Pages>9</Pages>
  <Words>651</Words>
  <Characters>3517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José Coelho</cp:lastModifiedBy>
  <cp:revision>82</cp:revision>
  <dcterms:created xsi:type="dcterms:W3CDTF">2019-02-25T14:17:00Z</dcterms:created>
  <dcterms:modified xsi:type="dcterms:W3CDTF">2025-01-17T17:33:00Z</dcterms:modified>
</cp:coreProperties>
</file>